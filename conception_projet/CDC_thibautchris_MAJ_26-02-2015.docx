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  <w:r>
        <w:rPr>
          <w:noProof/>
          <w:lang w:eastAsia="fr-CA"/>
        </w:rPr>
        <w:drawing>
          <wp:inline distT="0" distB="0" distL="0" distR="0">
            <wp:extent cx="2443397" cy="2518348"/>
            <wp:effectExtent l="0" t="0" r="0" b="0"/>
            <wp:docPr id="22" name="Image 19" descr="C:\final_integration\images\imagesweb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final_integration\images\imagesweb\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397" cy="251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72373F" w:rsidRDefault="00473070" w:rsidP="005C2F56">
      <w:pPr>
        <w:spacing w:after="0" w:line="240" w:lineRule="auto"/>
        <w:jc w:val="center"/>
      </w:pPr>
      <w:r>
        <w:t xml:space="preserve">Code : </w:t>
      </w:r>
      <w:proofErr w:type="spellStart"/>
      <w:r>
        <w:t>bijouxd</w:t>
      </w:r>
      <w:r w:rsidR="0072373F">
        <w:t>elise</w:t>
      </w:r>
      <w:proofErr w:type="spellEnd"/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Default="005C2F56" w:rsidP="005C2F56">
      <w:pPr>
        <w:spacing w:after="0" w:line="240" w:lineRule="auto"/>
        <w:jc w:val="center"/>
      </w:pPr>
    </w:p>
    <w:p w:rsidR="005C2F56" w:rsidRPr="005C2F56" w:rsidRDefault="005C2F56" w:rsidP="005C2F56">
      <w:pPr>
        <w:spacing w:after="0" w:line="240" w:lineRule="auto"/>
        <w:jc w:val="center"/>
        <w:rPr>
          <w:b/>
        </w:rPr>
      </w:pPr>
      <w:r w:rsidRPr="005C2F56">
        <w:rPr>
          <w:b/>
        </w:rPr>
        <w:t>Client</w:t>
      </w:r>
    </w:p>
    <w:p w:rsidR="0072373F" w:rsidRDefault="00D03D6E" w:rsidP="005C2F56">
      <w:pPr>
        <w:spacing w:after="0" w:line="240" w:lineRule="auto"/>
        <w:jc w:val="center"/>
      </w:pPr>
      <w:proofErr w:type="spellStart"/>
      <w:r>
        <w:t>Elise</w:t>
      </w:r>
      <w:proofErr w:type="spellEnd"/>
      <w:r>
        <w:t xml:space="preserve"> </w:t>
      </w:r>
      <w:proofErr w:type="spellStart"/>
      <w:r>
        <w:t>Tack</w:t>
      </w:r>
      <w:proofErr w:type="spellEnd"/>
      <w:r>
        <w:t xml:space="preserve"> étudiante en joaillerie</w:t>
      </w:r>
      <w:r w:rsidR="0072373F">
        <w:t>, bijouterie.</w:t>
      </w:r>
    </w:p>
    <w:p w:rsidR="0072373F" w:rsidRDefault="0072373F" w:rsidP="005C2F56">
      <w:pPr>
        <w:spacing w:after="0" w:line="240" w:lineRule="auto"/>
        <w:jc w:val="center"/>
      </w:pPr>
      <w:r>
        <w:t>717, rue Saint-Ferdinand    Montréal ( Québec ) H4C 3L7.</w:t>
      </w:r>
    </w:p>
    <w:p w:rsidR="005C2F56" w:rsidRDefault="005C2F56" w:rsidP="005C2F56">
      <w:pPr>
        <w:spacing w:after="0" w:line="240" w:lineRule="auto"/>
        <w:jc w:val="center"/>
      </w:pPr>
    </w:p>
    <w:p w:rsidR="005C2F56" w:rsidRPr="005C2F56" w:rsidRDefault="005C2F56" w:rsidP="005C2F56">
      <w:pPr>
        <w:spacing w:after="0" w:line="240" w:lineRule="auto"/>
        <w:jc w:val="center"/>
        <w:rPr>
          <w:b/>
        </w:rPr>
      </w:pPr>
      <w:r w:rsidRPr="005C2F56">
        <w:rPr>
          <w:b/>
        </w:rPr>
        <w:t>Projet réalisé par</w:t>
      </w:r>
    </w:p>
    <w:p w:rsidR="0072373F" w:rsidRDefault="0072373F" w:rsidP="005C2F56">
      <w:pPr>
        <w:spacing w:after="0" w:line="240" w:lineRule="auto"/>
        <w:jc w:val="center"/>
      </w:pPr>
      <w:r>
        <w:t>Thibaut et Chris.</w:t>
      </w:r>
    </w:p>
    <w:p w:rsidR="0072373F" w:rsidRDefault="00D03D6E" w:rsidP="005C2F56">
      <w:pPr>
        <w:spacing w:after="0" w:line="240" w:lineRule="auto"/>
        <w:jc w:val="center"/>
      </w:pPr>
      <w:r>
        <w:t xml:space="preserve">Cahier des charges : 02/2016 </w:t>
      </w:r>
      <w:r w:rsidR="0072373F">
        <w:t xml:space="preserve"> (mise-a-jour du : </w:t>
      </w:r>
      <w:r>
        <w:t>2</w:t>
      </w:r>
      <w:r w:rsidR="005C2F56">
        <w:t>6</w:t>
      </w:r>
      <w:r>
        <w:t>/02/2016).</w:t>
      </w:r>
    </w:p>
    <w:p w:rsidR="00D03D6E" w:rsidRDefault="00D03D6E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  <w:rPr>
          <w:b/>
          <w:color w:val="FABF8F" w:themeColor="accent6" w:themeTint="99"/>
        </w:rPr>
      </w:pPr>
    </w:p>
    <w:p w:rsidR="005C2F56" w:rsidRDefault="005C2F56" w:rsidP="005C2F56">
      <w:pPr>
        <w:spacing w:after="0" w:line="240" w:lineRule="auto"/>
        <w:rPr>
          <w:b/>
          <w:color w:val="FABF8F" w:themeColor="accent6" w:themeTint="99"/>
        </w:rPr>
      </w:pPr>
    </w:p>
    <w:p w:rsidR="005C2F56" w:rsidRDefault="005C2F56" w:rsidP="005C2F56">
      <w:pPr>
        <w:spacing w:after="0" w:line="240" w:lineRule="auto"/>
        <w:rPr>
          <w:b/>
          <w:color w:val="FABF8F" w:themeColor="accent6" w:themeTint="99"/>
        </w:rPr>
      </w:pPr>
    </w:p>
    <w:p w:rsidR="00D03D6E" w:rsidRDefault="005C2F56" w:rsidP="005C2F56">
      <w:pPr>
        <w:spacing w:after="0" w:line="240" w:lineRule="auto"/>
        <w:rPr>
          <w:b/>
          <w:color w:val="FABF8F" w:themeColor="accent6" w:themeTint="99"/>
        </w:rPr>
      </w:pPr>
      <w:r w:rsidRPr="005C2F56">
        <w:rPr>
          <w:b/>
          <w:color w:val="FABF8F" w:themeColor="accent6" w:themeTint="99"/>
        </w:rPr>
        <w:t xml:space="preserve">1/ </w:t>
      </w:r>
      <w:r w:rsidR="00D03D6E" w:rsidRPr="005C2F56">
        <w:rPr>
          <w:b/>
          <w:color w:val="FABF8F" w:themeColor="accent6" w:themeTint="99"/>
        </w:rPr>
        <w:t>PRÉSENTATION DU PROJET :</w:t>
      </w:r>
    </w:p>
    <w:p w:rsidR="005C2F56" w:rsidRPr="005C2F56" w:rsidRDefault="005C2F56" w:rsidP="005C2F56">
      <w:pPr>
        <w:spacing w:after="0" w:line="240" w:lineRule="auto"/>
        <w:rPr>
          <w:b/>
          <w:color w:val="FABF8F" w:themeColor="accent6" w:themeTint="99"/>
        </w:rPr>
      </w:pPr>
    </w:p>
    <w:p w:rsidR="00BF7E62" w:rsidRDefault="00D03D6E" w:rsidP="005C2F56">
      <w:pPr>
        <w:spacing w:after="0" w:line="240" w:lineRule="auto"/>
      </w:pPr>
      <w:r>
        <w:tab/>
        <w:t>Le présent travail a pour objectif l'élaboration et la mise</w:t>
      </w:r>
      <w:r w:rsidR="00BF7E62">
        <w:t xml:space="preserve"> en ligne d'un site web vitrine</w:t>
      </w:r>
    </w:p>
    <w:p w:rsidR="00BF7E62" w:rsidRDefault="00BF7E62" w:rsidP="005C2F56">
      <w:pPr>
        <w:spacing w:after="0" w:line="240" w:lineRule="auto"/>
      </w:pPr>
      <w:r>
        <w:tab/>
      </w:r>
      <w:r w:rsidR="00D03D6E">
        <w:t>reprenant l'histoire, le savoir-faire d'une jeune diplômée</w:t>
      </w:r>
      <w:r>
        <w:t xml:space="preserve">. Le site sera un éventail de ses </w:t>
      </w:r>
    </w:p>
    <w:p w:rsidR="00BF7E62" w:rsidRDefault="00BF7E62" w:rsidP="005C2F56">
      <w:pPr>
        <w:spacing w:after="0" w:line="240" w:lineRule="auto"/>
      </w:pPr>
      <w:r>
        <w:tab/>
        <w:t>réalisations et aussi un moyen d'établir un lien avec les personnes intéressées par</w:t>
      </w:r>
    </w:p>
    <w:p w:rsidR="00BF7E62" w:rsidRDefault="00BF7E62" w:rsidP="005C2F56">
      <w:pPr>
        <w:spacing w:after="0" w:line="240" w:lineRule="auto"/>
      </w:pPr>
      <w:r>
        <w:tab/>
        <w:t>ses produits.</w:t>
      </w:r>
    </w:p>
    <w:p w:rsidR="005C2F56" w:rsidRDefault="005C2F56" w:rsidP="005C2F56">
      <w:pPr>
        <w:spacing w:after="0" w:line="240" w:lineRule="auto"/>
      </w:pPr>
    </w:p>
    <w:p w:rsidR="00BF7E62" w:rsidRPr="005C2F56" w:rsidRDefault="00BF7E62" w:rsidP="005C2F56">
      <w:pPr>
        <w:spacing w:after="0" w:line="240" w:lineRule="auto"/>
        <w:rPr>
          <w:i/>
        </w:rPr>
      </w:pPr>
      <w:r w:rsidRPr="005C2F56">
        <w:rPr>
          <w:i/>
        </w:rPr>
        <w:tab/>
        <w:t>Le promoteur</w:t>
      </w:r>
      <w:r w:rsidR="003504C2" w:rsidRPr="005C2F56">
        <w:rPr>
          <w:i/>
        </w:rPr>
        <w:t xml:space="preserve"> </w:t>
      </w:r>
      <w:r w:rsidRPr="005C2F56">
        <w:rPr>
          <w:i/>
        </w:rPr>
        <w:t>:</w:t>
      </w:r>
    </w:p>
    <w:p w:rsidR="00BF7E62" w:rsidRDefault="00BF7E62" w:rsidP="005C2F56">
      <w:pPr>
        <w:spacing w:after="0" w:line="240" w:lineRule="auto"/>
      </w:pPr>
      <w:r>
        <w:tab/>
      </w:r>
      <w:r>
        <w:tab/>
        <w:t>Élise a suivi sa formation à l'école des métiers d'art du sud ouest de Montréal</w:t>
      </w:r>
      <w:r w:rsidR="00473070">
        <w:t>.</w:t>
      </w:r>
    </w:p>
    <w:p w:rsidR="00473070" w:rsidRDefault="00473070" w:rsidP="005C2F56">
      <w:pPr>
        <w:spacing w:after="0" w:line="240" w:lineRule="auto"/>
      </w:pPr>
      <w:r>
        <w:tab/>
      </w:r>
      <w:r>
        <w:tab/>
        <w:t xml:space="preserve">Elle  effectue présentement son stage en Égypte ou elle enrichit son bagage de </w:t>
      </w:r>
    </w:p>
    <w:p w:rsidR="00473070" w:rsidRDefault="00473070" w:rsidP="005C2F56">
      <w:pPr>
        <w:spacing w:after="0" w:line="240" w:lineRule="auto"/>
      </w:pPr>
      <w:r>
        <w:tab/>
      </w:r>
      <w:r>
        <w:tab/>
        <w:t>diversification.</w:t>
      </w:r>
    </w:p>
    <w:p w:rsidR="005C2F56" w:rsidRDefault="005C2F56" w:rsidP="005C2F56">
      <w:pPr>
        <w:spacing w:after="0" w:line="240" w:lineRule="auto"/>
      </w:pPr>
    </w:p>
    <w:p w:rsidR="00473070" w:rsidRPr="005C2F56" w:rsidRDefault="00473070" w:rsidP="005C2F56">
      <w:pPr>
        <w:spacing w:after="0" w:line="240" w:lineRule="auto"/>
        <w:rPr>
          <w:i/>
        </w:rPr>
      </w:pPr>
      <w:r w:rsidRPr="005C2F56">
        <w:rPr>
          <w:i/>
        </w:rPr>
        <w:tab/>
        <w:t>Public visé :</w:t>
      </w:r>
    </w:p>
    <w:p w:rsidR="003504C2" w:rsidRDefault="003504C2" w:rsidP="005C2F56">
      <w:pPr>
        <w:spacing w:after="0" w:line="240" w:lineRule="auto"/>
      </w:pPr>
      <w:r>
        <w:tab/>
      </w:r>
      <w:r>
        <w:tab/>
        <w:t>Étant située à Montréal, le public sera bilingue ( français-anglais ) et</w:t>
      </w:r>
    </w:p>
    <w:p w:rsidR="003504C2" w:rsidRDefault="003504C2" w:rsidP="005C2F56">
      <w:pPr>
        <w:spacing w:after="0" w:line="240" w:lineRule="auto"/>
      </w:pPr>
      <w:r>
        <w:tab/>
      </w:r>
      <w:r>
        <w:tab/>
        <w:t>multi générationnel . On peut estimer le potentiel à un million de personnes.</w:t>
      </w:r>
    </w:p>
    <w:p w:rsidR="005C2F56" w:rsidRDefault="005C2F56" w:rsidP="005C2F56">
      <w:pPr>
        <w:spacing w:after="0" w:line="240" w:lineRule="auto"/>
      </w:pPr>
    </w:p>
    <w:p w:rsidR="003504C2" w:rsidRPr="005C2F56" w:rsidRDefault="003504C2" w:rsidP="005C2F56">
      <w:pPr>
        <w:spacing w:after="0" w:line="240" w:lineRule="auto"/>
        <w:rPr>
          <w:i/>
        </w:rPr>
      </w:pPr>
      <w:r w:rsidRPr="005C2F56">
        <w:rPr>
          <w:i/>
        </w:rPr>
        <w:tab/>
        <w:t>Le projet dans son environnement concurrentiel :</w:t>
      </w:r>
    </w:p>
    <w:p w:rsidR="008862B9" w:rsidRDefault="008862B9" w:rsidP="005C2F56">
      <w:pPr>
        <w:spacing w:after="0" w:line="240" w:lineRule="auto"/>
      </w:pPr>
      <w:r>
        <w:tab/>
      </w:r>
      <w:r>
        <w:tab/>
        <w:t>Exemples de sites ressemblant :</w:t>
      </w:r>
    </w:p>
    <w:p w:rsidR="008862B9" w:rsidRDefault="008862B9" w:rsidP="005C2F56">
      <w:pPr>
        <w:spacing w:after="0" w:line="240" w:lineRule="auto"/>
      </w:pPr>
      <w:r>
        <w:tab/>
      </w:r>
      <w:r>
        <w:tab/>
      </w:r>
      <w:r w:rsidR="005C2F56">
        <w:t xml:space="preserve"> - </w:t>
      </w:r>
      <w:r>
        <w:t>www.elkjoaillerie.com</w:t>
      </w:r>
    </w:p>
    <w:p w:rsidR="003504C2" w:rsidRDefault="008862B9" w:rsidP="005C2F56">
      <w:pPr>
        <w:spacing w:after="0" w:line="240" w:lineRule="auto"/>
      </w:pPr>
      <w:r>
        <w:tab/>
      </w:r>
      <w:r>
        <w:tab/>
      </w:r>
      <w:r w:rsidR="005C2F56">
        <w:t xml:space="preserve"> - </w:t>
      </w:r>
      <w:r>
        <w:t>www.nikkinationjewelry.com</w:t>
      </w:r>
    </w:p>
    <w:p w:rsidR="003504C2" w:rsidRDefault="008862B9" w:rsidP="005C2F56">
      <w:pPr>
        <w:spacing w:after="0" w:line="240" w:lineRule="auto"/>
      </w:pPr>
      <w:r>
        <w:tab/>
      </w:r>
      <w:r>
        <w:tab/>
      </w:r>
      <w:r w:rsidR="005C2F56">
        <w:t xml:space="preserve"> - </w:t>
      </w:r>
      <w:r>
        <w:t>www.captvejewellery.com</w:t>
      </w:r>
    </w:p>
    <w:p w:rsidR="005C2F56" w:rsidRDefault="005C2F56" w:rsidP="005C2F56">
      <w:pPr>
        <w:spacing w:after="0" w:line="240" w:lineRule="auto"/>
      </w:pPr>
    </w:p>
    <w:p w:rsidR="008862B9" w:rsidRDefault="004E78C2" w:rsidP="005C2F56">
      <w:pPr>
        <w:spacing w:after="0" w:line="240" w:lineRule="auto"/>
      </w:pPr>
      <w:r>
        <w:tab/>
      </w:r>
      <w:r>
        <w:tab/>
        <w:t xml:space="preserve">Le premier des trois est bien et assez ressemblant. Il propose la vente par </w:t>
      </w:r>
    </w:p>
    <w:p w:rsidR="0001723C" w:rsidRDefault="004E78C2" w:rsidP="005C2F56">
      <w:pPr>
        <w:spacing w:after="0" w:line="240" w:lineRule="auto"/>
      </w:pPr>
      <w:r>
        <w:tab/>
      </w:r>
      <w:r>
        <w:tab/>
        <w:t xml:space="preserve">l'intermédiaire de ETSY qui est un regroupement de joailliers.  La promoteur </w:t>
      </w:r>
      <w:r>
        <w:tab/>
      </w:r>
      <w:r>
        <w:tab/>
      </w:r>
      <w:r>
        <w:tab/>
        <w:t xml:space="preserve">n'est pas  intéressée par cette option.  Elle demande à ce que l'on crée un </w:t>
      </w:r>
      <w:r>
        <w:tab/>
      </w:r>
      <w:r>
        <w:tab/>
      </w:r>
      <w:r>
        <w:tab/>
        <w:t>formulaire d</w:t>
      </w:r>
      <w:r w:rsidR="0001723C">
        <w:t>e contact détaillé</w:t>
      </w:r>
      <w:r>
        <w:t xml:space="preserve">, et que par l'intermédiaire de la base de </w:t>
      </w:r>
      <w:r>
        <w:tab/>
      </w:r>
    </w:p>
    <w:p w:rsidR="0001723C" w:rsidRDefault="004E78C2" w:rsidP="005C2F56">
      <w:pPr>
        <w:spacing w:after="0" w:line="240" w:lineRule="auto"/>
      </w:pPr>
      <w:r>
        <w:tab/>
      </w:r>
      <w:r>
        <w:tab/>
        <w:t xml:space="preserve">données elle puisse récupérer les renseignements </w:t>
      </w:r>
      <w:r w:rsidR="0001723C">
        <w:t>et informations saisies par</w:t>
      </w:r>
    </w:p>
    <w:p w:rsidR="004E78C2" w:rsidRDefault="0001723C" w:rsidP="005C2F56">
      <w:pPr>
        <w:spacing w:after="0" w:line="240" w:lineRule="auto"/>
      </w:pPr>
      <w:r>
        <w:tab/>
      </w:r>
      <w:r>
        <w:tab/>
        <w:t>les visiteurs</w:t>
      </w:r>
      <w:r w:rsidR="004E78C2">
        <w:t>.</w:t>
      </w:r>
    </w:p>
    <w:p w:rsidR="004E78C2" w:rsidRDefault="004E78C2" w:rsidP="005C2F56">
      <w:pPr>
        <w:spacing w:after="0" w:line="240" w:lineRule="auto"/>
      </w:pPr>
      <w:r>
        <w:tab/>
      </w:r>
      <w:r>
        <w:tab/>
        <w:t xml:space="preserve">Pour </w:t>
      </w:r>
      <w:proofErr w:type="spellStart"/>
      <w:r w:rsidR="00127F57">
        <w:t>nikkinationjewelry</w:t>
      </w:r>
      <w:proofErr w:type="spellEnd"/>
      <w:r>
        <w:t>, la vente se fait via des boutiques connexes.</w:t>
      </w:r>
      <w:r w:rsidR="00B9117E">
        <w:t xml:space="preserve"> </w:t>
      </w:r>
    </w:p>
    <w:p w:rsidR="00B9117E" w:rsidRDefault="00B9117E" w:rsidP="005C2F56">
      <w:pPr>
        <w:spacing w:after="0" w:line="240" w:lineRule="auto"/>
      </w:pPr>
      <w:r>
        <w:tab/>
      </w:r>
      <w:r>
        <w:tab/>
      </w:r>
      <w:proofErr w:type="spellStart"/>
      <w:r w:rsidR="00127F57">
        <w:t>nikkinationjewelry</w:t>
      </w:r>
      <w:proofErr w:type="spellEnd"/>
      <w:r w:rsidR="00127F57">
        <w:t xml:space="preserve"> possède une boutique de vente en ligne complète. Cela </w:t>
      </w:r>
      <w:r w:rsidR="00127F57">
        <w:tab/>
      </w:r>
      <w:r w:rsidR="00127F57">
        <w:tab/>
      </w:r>
      <w:r w:rsidR="00127F57">
        <w:tab/>
        <w:t xml:space="preserve">pourrait être une option à l'avenir mais notre promoteur n'est pas rendue à ce </w:t>
      </w:r>
      <w:r w:rsidR="00127F57">
        <w:tab/>
      </w:r>
      <w:r w:rsidR="00127F57">
        <w:tab/>
      </w:r>
      <w:r w:rsidR="00127F57">
        <w:tab/>
        <w:t>stade.</w:t>
      </w:r>
      <w:r w:rsidR="00573F46">
        <w:t xml:space="preserve"> </w:t>
      </w: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73F46" w:rsidRDefault="005C2F56" w:rsidP="005C2F56">
      <w:pPr>
        <w:spacing w:after="0" w:line="240" w:lineRule="auto"/>
        <w:rPr>
          <w:b/>
          <w:color w:val="FABF8F" w:themeColor="accent6" w:themeTint="99"/>
        </w:rPr>
      </w:pPr>
      <w:r w:rsidRPr="005C2F56">
        <w:rPr>
          <w:b/>
          <w:color w:val="FABF8F" w:themeColor="accent6" w:themeTint="99"/>
        </w:rPr>
        <w:t xml:space="preserve">2/ </w:t>
      </w:r>
      <w:r w:rsidR="00573F46" w:rsidRPr="005C2F56">
        <w:rPr>
          <w:b/>
          <w:color w:val="FABF8F" w:themeColor="accent6" w:themeTint="99"/>
        </w:rPr>
        <w:t>DESCRIPTION FONCTIONNELLE DU PROJET :</w:t>
      </w:r>
    </w:p>
    <w:p w:rsidR="005C2F56" w:rsidRPr="005C2F56" w:rsidRDefault="005C2F56" w:rsidP="005C2F56">
      <w:pPr>
        <w:spacing w:after="0" w:line="240" w:lineRule="auto"/>
        <w:rPr>
          <w:b/>
          <w:color w:val="FABF8F" w:themeColor="accent6" w:themeTint="99"/>
        </w:rPr>
      </w:pPr>
    </w:p>
    <w:p w:rsidR="00573F46" w:rsidRPr="005C2F56" w:rsidRDefault="00573F46" w:rsidP="005C2F56">
      <w:pPr>
        <w:spacing w:after="0" w:line="240" w:lineRule="auto"/>
        <w:rPr>
          <w:i/>
        </w:rPr>
      </w:pPr>
      <w:r w:rsidRPr="005C2F56">
        <w:rPr>
          <w:i/>
        </w:rPr>
        <w:tab/>
        <w:t>Aspects techniques du projet en production :</w:t>
      </w:r>
    </w:p>
    <w:p w:rsidR="007563E8" w:rsidRDefault="004F48BC" w:rsidP="005C2F56">
      <w:pPr>
        <w:spacing w:after="0" w:line="240" w:lineRule="auto"/>
      </w:pPr>
      <w:r>
        <w:tab/>
      </w:r>
      <w:r>
        <w:tab/>
        <w:t>Le site http://bijouxdelise</w:t>
      </w:r>
      <w:r w:rsidR="007563E8">
        <w:t xml:space="preserve"> vise les actions suivantes :</w:t>
      </w:r>
    </w:p>
    <w:p w:rsidR="007563E8" w:rsidRDefault="007563E8" w:rsidP="005C2F56">
      <w:pPr>
        <w:spacing w:after="0" w:line="240" w:lineRule="auto"/>
      </w:pPr>
      <w:r>
        <w:tab/>
      </w:r>
      <w:r>
        <w:tab/>
      </w:r>
      <w:r>
        <w:tab/>
        <w:t>-Porte folio.</w:t>
      </w:r>
    </w:p>
    <w:p w:rsidR="007563E8" w:rsidRDefault="007563E8" w:rsidP="005C2F56">
      <w:pPr>
        <w:spacing w:after="0" w:line="240" w:lineRule="auto"/>
      </w:pPr>
      <w:r>
        <w:tab/>
      </w:r>
      <w:r>
        <w:tab/>
      </w:r>
      <w:r>
        <w:tab/>
        <w:t>- Site vitrine.</w:t>
      </w:r>
    </w:p>
    <w:p w:rsidR="007563E8" w:rsidRDefault="007563E8" w:rsidP="005C2F56">
      <w:pPr>
        <w:spacing w:after="0" w:line="240" w:lineRule="auto"/>
      </w:pPr>
      <w:r>
        <w:tab/>
      </w:r>
      <w:r>
        <w:tab/>
      </w:r>
      <w:r>
        <w:tab/>
        <w:t>-Identification des  clients poten</w:t>
      </w:r>
      <w:r w:rsidR="0001723C">
        <w:t>tiels et de leurs préférences.</w:t>
      </w:r>
    </w:p>
    <w:p w:rsidR="007563E8" w:rsidRDefault="007563E8" w:rsidP="005C2F56">
      <w:pPr>
        <w:spacing w:after="0" w:line="240" w:lineRule="auto"/>
      </w:pPr>
      <w:r>
        <w:tab/>
      </w:r>
      <w:r>
        <w:tab/>
      </w:r>
      <w:r>
        <w:tab/>
        <w:t>-L'administratrice du site doit pouvoir ajouter, enlever des produits</w:t>
      </w:r>
    </w:p>
    <w:p w:rsidR="0001723C" w:rsidRDefault="007563E8" w:rsidP="005C2F56">
      <w:pPr>
        <w:spacing w:after="0" w:line="240" w:lineRule="auto"/>
      </w:pPr>
      <w:r>
        <w:tab/>
      </w:r>
      <w:r>
        <w:tab/>
      </w:r>
      <w:r>
        <w:tab/>
        <w:t xml:space="preserve"> et recueillir les informations des clients.</w:t>
      </w:r>
    </w:p>
    <w:p w:rsidR="0001723C" w:rsidRDefault="0001723C" w:rsidP="005C2F56">
      <w:pPr>
        <w:spacing w:after="0" w:line="240" w:lineRule="auto"/>
      </w:pPr>
    </w:p>
    <w:p w:rsidR="0001723C" w:rsidRDefault="0001723C" w:rsidP="005C2F56">
      <w:pPr>
        <w:spacing w:after="0" w:line="240" w:lineRule="auto"/>
      </w:pPr>
    </w:p>
    <w:p w:rsidR="006E6092" w:rsidRDefault="0001723C" w:rsidP="005C2F56">
      <w:pPr>
        <w:spacing w:after="0" w:line="240" w:lineRule="auto"/>
        <w:rPr>
          <w:i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3.6pt;margin-top:-1.65pt;width:538pt;height:415.75pt;z-index:-251656192">
            <v:imagedata r:id="rId7" o:title=""/>
          </v:shape>
          <o:OLEObject Type="Embed" ProgID="AcroExch.Document.11" ShapeID="_x0000_s1026" DrawAspect="Content" ObjectID="_1517999996" r:id="rId8"/>
        </w:pict>
      </w:r>
      <w:r w:rsidR="00B51B5C" w:rsidRPr="005C2F56">
        <w:rPr>
          <w:i/>
        </w:rPr>
        <w:tab/>
        <w:t>Diagramme état/transition (diagramme simplifié ) :</w:t>
      </w:r>
    </w:p>
    <w:p w:rsidR="0001723C" w:rsidRDefault="0001723C" w:rsidP="005C2F56">
      <w:pPr>
        <w:spacing w:after="0" w:line="240" w:lineRule="auto"/>
        <w:rPr>
          <w:i/>
        </w:rPr>
      </w:pPr>
    </w:p>
    <w:p w:rsidR="0001723C" w:rsidRPr="0001723C" w:rsidRDefault="0001723C" w:rsidP="005C2F56">
      <w:pPr>
        <w:spacing w:after="0" w:line="240" w:lineRule="auto"/>
        <w:rPr>
          <w:i/>
        </w:rPr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01723C" w:rsidP="005C2F56">
      <w:pPr>
        <w:spacing w:after="0" w:line="240" w:lineRule="auto"/>
      </w:pPr>
      <w:r>
        <w:rPr>
          <w:noProof/>
        </w:rPr>
        <w:pict>
          <v:shape id="_x0000_s1027" type="#_x0000_t75" style="position:absolute;margin-left:-65.7pt;margin-top:7.7pt;width:543.3pt;height:419.95pt;z-index:-251654144">
            <v:imagedata r:id="rId9" o:title=""/>
          </v:shape>
          <o:OLEObject Type="Embed" ProgID="AcroExch.Document.11" ShapeID="_x0000_s1027" DrawAspect="Content" ObjectID="_1517999997" r:id="rId10"/>
        </w:pict>
      </w: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6E6092" w:rsidRDefault="006E6092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  <w:rPr>
          <w:b/>
          <w:color w:val="FABF8F" w:themeColor="accent6" w:themeTint="99"/>
        </w:rPr>
      </w:pPr>
    </w:p>
    <w:p w:rsidR="003958C0" w:rsidRDefault="003958C0" w:rsidP="005C2F56">
      <w:pPr>
        <w:spacing w:after="0" w:line="240" w:lineRule="auto"/>
        <w:rPr>
          <w:b/>
          <w:color w:val="FABF8F" w:themeColor="accent6" w:themeTint="99"/>
        </w:rPr>
      </w:pPr>
    </w:p>
    <w:p w:rsidR="003958C0" w:rsidRDefault="003958C0" w:rsidP="005C2F56">
      <w:pPr>
        <w:spacing w:after="0" w:line="240" w:lineRule="auto"/>
        <w:rPr>
          <w:b/>
          <w:color w:val="FABF8F" w:themeColor="accent6" w:themeTint="99"/>
        </w:rPr>
      </w:pPr>
    </w:p>
    <w:p w:rsidR="006E6092" w:rsidRDefault="0001723C" w:rsidP="005C2F56">
      <w:pPr>
        <w:spacing w:after="0" w:line="240" w:lineRule="auto"/>
        <w:rPr>
          <w:b/>
          <w:color w:val="FABF8F" w:themeColor="accent6" w:themeTint="99"/>
        </w:rPr>
      </w:pPr>
      <w:r w:rsidRPr="0001723C">
        <w:rPr>
          <w:b/>
          <w:color w:val="FABF8F" w:themeColor="accent6" w:themeTint="99"/>
        </w:rPr>
        <w:t xml:space="preserve">3/ </w:t>
      </w:r>
      <w:r w:rsidR="006E6092" w:rsidRPr="0001723C">
        <w:rPr>
          <w:b/>
          <w:color w:val="FABF8F" w:themeColor="accent6" w:themeTint="99"/>
        </w:rPr>
        <w:t>DESCRIPTION TECHNIQUE DU PROJET :</w:t>
      </w:r>
    </w:p>
    <w:p w:rsidR="0001723C" w:rsidRPr="0001723C" w:rsidRDefault="0001723C" w:rsidP="005C2F56">
      <w:pPr>
        <w:spacing w:after="0" w:line="240" w:lineRule="auto"/>
        <w:rPr>
          <w:b/>
          <w:color w:val="FABF8F" w:themeColor="accent6" w:themeTint="99"/>
        </w:rPr>
      </w:pPr>
    </w:p>
    <w:p w:rsidR="006E6092" w:rsidRPr="0001723C" w:rsidRDefault="006E6092" w:rsidP="005C2F56">
      <w:pPr>
        <w:spacing w:after="0" w:line="240" w:lineRule="auto"/>
        <w:rPr>
          <w:i/>
        </w:rPr>
      </w:pPr>
      <w:r w:rsidRPr="0001723C">
        <w:rPr>
          <w:i/>
        </w:rPr>
        <w:tab/>
        <w:t>Aspect</w:t>
      </w:r>
      <w:r w:rsidR="00C821FF" w:rsidRPr="0001723C">
        <w:rPr>
          <w:i/>
        </w:rPr>
        <w:t xml:space="preserve">s techniques </w:t>
      </w:r>
      <w:r w:rsidRPr="0001723C">
        <w:rPr>
          <w:i/>
        </w:rPr>
        <w:t>du projet en production :</w:t>
      </w:r>
    </w:p>
    <w:p w:rsidR="006E6092" w:rsidRDefault="006E6092" w:rsidP="005C2F56">
      <w:pPr>
        <w:spacing w:after="0" w:line="240" w:lineRule="auto"/>
      </w:pPr>
      <w:r>
        <w:tab/>
      </w:r>
      <w:r>
        <w:tab/>
        <w:t>Serveur : WAMP : Apache</w:t>
      </w:r>
      <w:r w:rsidR="00C821FF">
        <w:t xml:space="preserve"> (2.4.9 ) / PHP ( 5.5.12 ) / MySQL ( 5.6.17 )</w:t>
      </w:r>
    </w:p>
    <w:p w:rsidR="00C821FF" w:rsidRDefault="00C821FF" w:rsidP="005C2F56">
      <w:pPr>
        <w:spacing w:after="0" w:line="240" w:lineRule="auto"/>
      </w:pPr>
      <w:r>
        <w:tab/>
      </w:r>
      <w:r>
        <w:tab/>
        <w:t>Librairie JS</w:t>
      </w:r>
    </w:p>
    <w:p w:rsidR="0001723C" w:rsidRDefault="0001723C" w:rsidP="005C2F56">
      <w:pPr>
        <w:spacing w:after="0" w:line="240" w:lineRule="auto"/>
      </w:pPr>
    </w:p>
    <w:p w:rsidR="00C821FF" w:rsidRPr="0001723C" w:rsidRDefault="00C821FF" w:rsidP="005C2F56">
      <w:pPr>
        <w:spacing w:after="0" w:line="240" w:lineRule="auto"/>
        <w:rPr>
          <w:i/>
        </w:rPr>
      </w:pPr>
      <w:r w:rsidRPr="0001723C">
        <w:rPr>
          <w:i/>
        </w:rPr>
        <w:tab/>
        <w:t>Aspects  techniques du projet en développement :</w:t>
      </w:r>
    </w:p>
    <w:p w:rsidR="00C821FF" w:rsidRDefault="00C821FF" w:rsidP="005C2F56">
      <w:pPr>
        <w:spacing w:after="0" w:line="240" w:lineRule="auto"/>
      </w:pPr>
      <w:r>
        <w:tab/>
      </w:r>
      <w:r>
        <w:tab/>
        <w:t xml:space="preserve">Création graphique : </w:t>
      </w:r>
      <w:proofErr w:type="spellStart"/>
      <w:r>
        <w:t>photoshop</w:t>
      </w:r>
      <w:proofErr w:type="spellEnd"/>
      <w:r w:rsidR="0001723C">
        <w:t xml:space="preserve"> CS6, illustratorCS6</w:t>
      </w:r>
    </w:p>
    <w:p w:rsidR="00C821FF" w:rsidRDefault="00C821FF" w:rsidP="005C2F56">
      <w:pPr>
        <w:spacing w:after="0" w:line="240" w:lineRule="auto"/>
      </w:pPr>
      <w:r>
        <w:tab/>
      </w:r>
      <w:r>
        <w:tab/>
        <w:t xml:space="preserve">Création du front-end : HTML5-CSS3  -  </w:t>
      </w:r>
      <w:proofErr w:type="spellStart"/>
      <w:r>
        <w:t>Javascript</w:t>
      </w:r>
      <w:proofErr w:type="spellEnd"/>
      <w:r>
        <w:t xml:space="preserve">  -  </w:t>
      </w:r>
      <w:proofErr w:type="spellStart"/>
      <w:r>
        <w:t>Jquery</w:t>
      </w:r>
      <w:proofErr w:type="spellEnd"/>
    </w:p>
    <w:p w:rsidR="00C821FF" w:rsidRDefault="00C821FF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C821FF" w:rsidRPr="0001723C" w:rsidRDefault="0001723C" w:rsidP="005C2F56">
      <w:pPr>
        <w:spacing w:after="0" w:line="240" w:lineRule="auto"/>
        <w:rPr>
          <w:b/>
          <w:color w:val="FABF8F" w:themeColor="accent6" w:themeTint="99"/>
        </w:rPr>
      </w:pPr>
      <w:r w:rsidRPr="0001723C">
        <w:rPr>
          <w:b/>
          <w:color w:val="FABF8F" w:themeColor="accent6" w:themeTint="99"/>
        </w:rPr>
        <w:t xml:space="preserve">4/ </w:t>
      </w:r>
      <w:r w:rsidR="00C821FF" w:rsidRPr="0001723C">
        <w:rPr>
          <w:b/>
          <w:color w:val="FABF8F" w:themeColor="accent6" w:themeTint="99"/>
        </w:rPr>
        <w:t>LES INTERVENANTS</w:t>
      </w:r>
    </w:p>
    <w:p w:rsidR="00C821FF" w:rsidRDefault="00C821FF" w:rsidP="005C2F56">
      <w:pPr>
        <w:spacing w:after="0" w:line="240" w:lineRule="auto"/>
      </w:pPr>
      <w:r>
        <w:tab/>
        <w:t>- la promoteur.</w:t>
      </w:r>
    </w:p>
    <w:p w:rsidR="00C821FF" w:rsidRDefault="00C821FF" w:rsidP="005C2F56">
      <w:pPr>
        <w:spacing w:after="0" w:line="240" w:lineRule="auto"/>
      </w:pPr>
      <w:r>
        <w:tab/>
        <w:t>-</w:t>
      </w:r>
      <w:r w:rsidR="003958C0">
        <w:t xml:space="preserve"> </w:t>
      </w:r>
      <w:r w:rsidR="00D5431C">
        <w:t>Membres de l'équipe de développement : Thibaut et Chris.</w:t>
      </w:r>
    </w:p>
    <w:p w:rsidR="00D5431C" w:rsidRDefault="00D5431C" w:rsidP="005C2F56">
      <w:pPr>
        <w:spacing w:after="0" w:line="240" w:lineRule="auto"/>
      </w:pPr>
    </w:p>
    <w:p w:rsidR="00D5431C" w:rsidRDefault="00D5431C" w:rsidP="005C2F56">
      <w:pPr>
        <w:spacing w:after="0" w:line="240" w:lineRule="auto"/>
      </w:pPr>
      <w:r>
        <w:tab/>
        <w:t>Qualité des intervenants :</w:t>
      </w:r>
    </w:p>
    <w:p w:rsidR="003958C0" w:rsidRDefault="003958C0" w:rsidP="005C2F56">
      <w:pPr>
        <w:spacing w:after="0" w:line="240" w:lineRule="auto"/>
      </w:pPr>
    </w:p>
    <w:p w:rsidR="00A724F0" w:rsidRDefault="00D5431C" w:rsidP="005C2F56">
      <w:pPr>
        <w:spacing w:after="0" w:line="240" w:lineRule="auto"/>
      </w:pPr>
      <w:r>
        <w:tab/>
      </w:r>
      <w:r>
        <w:tab/>
      </w:r>
      <w:r w:rsidRPr="003958C0">
        <w:rPr>
          <w:b/>
        </w:rPr>
        <w:t xml:space="preserve">Chris : </w:t>
      </w:r>
      <w:r>
        <w:tab/>
      </w:r>
      <w:r w:rsidR="00E97BA4">
        <w:t xml:space="preserve">  </w:t>
      </w:r>
      <w:r w:rsidR="00A724F0">
        <w:t>Analyste  5%</w:t>
      </w:r>
    </w:p>
    <w:p w:rsidR="00E97BA4" w:rsidRDefault="00A724F0" w:rsidP="005C2F56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E97BA4">
        <w:t>Chef de projet Web</w:t>
      </w:r>
      <w:r w:rsidR="006148F1">
        <w:t xml:space="preserve">   5%</w:t>
      </w:r>
    </w:p>
    <w:p w:rsidR="00E97BA4" w:rsidRDefault="00E97BA4" w:rsidP="005C2F56">
      <w:pPr>
        <w:spacing w:after="0" w:line="240" w:lineRule="auto"/>
      </w:pPr>
      <w:r>
        <w:tab/>
      </w:r>
      <w:r>
        <w:tab/>
      </w:r>
      <w:r>
        <w:tab/>
        <w:t xml:space="preserve">  Designer / Graphiste / Ergonome</w:t>
      </w:r>
      <w:r w:rsidR="006148F1">
        <w:t xml:space="preserve">  5%</w:t>
      </w:r>
    </w:p>
    <w:p w:rsidR="00E97BA4" w:rsidRDefault="00E97BA4" w:rsidP="005C2F56">
      <w:pPr>
        <w:spacing w:after="0" w:line="240" w:lineRule="auto"/>
      </w:pPr>
      <w:r>
        <w:tab/>
      </w:r>
      <w:r>
        <w:tab/>
      </w:r>
      <w:r>
        <w:tab/>
        <w:t xml:space="preserve">  Concepteur en média interactif</w:t>
      </w:r>
      <w:r w:rsidR="006148F1">
        <w:t xml:space="preserve">  5%</w:t>
      </w:r>
    </w:p>
    <w:p w:rsidR="00E97BA4" w:rsidRPr="006148F1" w:rsidRDefault="00E97BA4" w:rsidP="005C2F56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Pr="006148F1">
        <w:t>Intégrateur web</w:t>
      </w:r>
      <w:r w:rsidR="006148F1" w:rsidRPr="006148F1">
        <w:t xml:space="preserve">  10%</w:t>
      </w:r>
    </w:p>
    <w:p w:rsidR="00E97BA4" w:rsidRPr="006148F1" w:rsidRDefault="00E97BA4" w:rsidP="005C2F56">
      <w:pPr>
        <w:spacing w:after="0" w:line="240" w:lineRule="auto"/>
        <w:rPr>
          <w:lang w:val="en-CA"/>
        </w:rPr>
      </w:pPr>
      <w:r w:rsidRPr="006148F1">
        <w:tab/>
      </w:r>
      <w:r w:rsidRPr="006148F1">
        <w:tab/>
      </w:r>
      <w:r w:rsidRPr="006148F1">
        <w:tab/>
      </w:r>
      <w:r w:rsidRPr="00BE57D3">
        <w:t xml:space="preserve">  </w:t>
      </w:r>
      <w:proofErr w:type="spellStart"/>
      <w:r w:rsidR="006148F1" w:rsidRPr="006148F1">
        <w:rPr>
          <w:lang w:val="en-CA"/>
        </w:rPr>
        <w:t>Développ</w:t>
      </w:r>
      <w:r w:rsidRPr="006148F1">
        <w:rPr>
          <w:lang w:val="en-CA"/>
        </w:rPr>
        <w:t>eur</w:t>
      </w:r>
      <w:proofErr w:type="spellEnd"/>
      <w:r w:rsidRPr="006148F1">
        <w:rPr>
          <w:lang w:val="en-CA"/>
        </w:rPr>
        <w:t xml:space="preserve"> Web (Back-end, front-end)</w:t>
      </w:r>
      <w:r w:rsidR="006148F1" w:rsidRPr="006148F1">
        <w:rPr>
          <w:lang w:val="en-CA"/>
        </w:rPr>
        <w:t xml:space="preserve">  20%</w:t>
      </w:r>
    </w:p>
    <w:p w:rsidR="00E97BA4" w:rsidRPr="00D5431C" w:rsidRDefault="00E97BA4" w:rsidP="005C2F56">
      <w:pPr>
        <w:spacing w:after="0" w:line="240" w:lineRule="auto"/>
      </w:pPr>
      <w:r w:rsidRPr="006148F1">
        <w:rPr>
          <w:lang w:val="en-CA"/>
        </w:rPr>
        <w:tab/>
      </w:r>
      <w:r w:rsidRPr="006148F1">
        <w:rPr>
          <w:lang w:val="en-CA"/>
        </w:rPr>
        <w:tab/>
      </w:r>
      <w:r w:rsidRPr="006148F1">
        <w:rPr>
          <w:lang w:val="en-CA"/>
        </w:rPr>
        <w:tab/>
        <w:t xml:space="preserve">  </w:t>
      </w:r>
      <w:r w:rsidRPr="00D5431C">
        <w:t>Administrateur Web</w:t>
      </w:r>
      <w:r w:rsidR="006148F1">
        <w:t xml:space="preserve">  5%</w:t>
      </w:r>
    </w:p>
    <w:p w:rsidR="00E97BA4" w:rsidRPr="00D5431C" w:rsidRDefault="00E97BA4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Webmestre</w:t>
      </w:r>
      <w:r w:rsidR="006148F1">
        <w:t xml:space="preserve">  5%</w:t>
      </w:r>
    </w:p>
    <w:p w:rsidR="00E97BA4" w:rsidRPr="00D5431C" w:rsidRDefault="00E97BA4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Rédacteur Web</w:t>
      </w:r>
      <w:r w:rsidR="006148F1">
        <w:t xml:space="preserve">  </w:t>
      </w:r>
      <w:r w:rsidR="00A724F0">
        <w:t>15</w:t>
      </w:r>
      <w:r w:rsidR="006148F1">
        <w:t>%</w:t>
      </w:r>
    </w:p>
    <w:p w:rsidR="00E97BA4" w:rsidRPr="00D5431C" w:rsidRDefault="00E97BA4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Testeur</w:t>
      </w:r>
      <w:r w:rsidR="006148F1">
        <w:t xml:space="preserve">  10%</w:t>
      </w:r>
    </w:p>
    <w:p w:rsidR="00E97BA4" w:rsidRPr="00D5431C" w:rsidRDefault="00E97BA4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Respon</w:t>
      </w:r>
      <w:r>
        <w:t>s</w:t>
      </w:r>
      <w:r w:rsidRPr="00D5431C">
        <w:t>able /spécialiste marketing Web</w:t>
      </w:r>
      <w:r w:rsidR="006148F1">
        <w:t xml:space="preserve">  5%</w:t>
      </w:r>
    </w:p>
    <w:p w:rsidR="00E97BA4" w:rsidRPr="00D5431C" w:rsidRDefault="00E97BA4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Directeur / responsable des communications Web</w:t>
      </w:r>
      <w:r w:rsidR="006148F1">
        <w:t xml:space="preserve">  5%</w:t>
      </w:r>
    </w:p>
    <w:p w:rsidR="00E97BA4" w:rsidRDefault="00E97BA4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Directeur / responsable de la commercialisation Web</w:t>
      </w:r>
      <w:r w:rsidR="006148F1">
        <w:t xml:space="preserve">  5%</w:t>
      </w:r>
    </w:p>
    <w:p w:rsidR="00D5431C" w:rsidRDefault="00D5431C" w:rsidP="005C2F56">
      <w:pPr>
        <w:spacing w:after="0" w:line="240" w:lineRule="auto"/>
      </w:pPr>
      <w:r>
        <w:tab/>
      </w:r>
      <w:r>
        <w:tab/>
      </w:r>
    </w:p>
    <w:p w:rsidR="00D5431C" w:rsidRDefault="00D5431C" w:rsidP="005C2F56">
      <w:pPr>
        <w:spacing w:after="0" w:line="240" w:lineRule="auto"/>
      </w:pPr>
      <w:r>
        <w:tab/>
      </w:r>
      <w:r>
        <w:tab/>
      </w:r>
      <w:r w:rsidRPr="003958C0">
        <w:rPr>
          <w:b/>
        </w:rPr>
        <w:t>Thibaut :</w:t>
      </w:r>
      <w:r>
        <w:t xml:space="preserve"> Analyste</w:t>
      </w:r>
      <w:r w:rsidR="00A724F0">
        <w:t xml:space="preserve">  0%</w:t>
      </w:r>
    </w:p>
    <w:p w:rsidR="00D5431C" w:rsidRDefault="00D5431C" w:rsidP="005C2F56">
      <w:pPr>
        <w:spacing w:after="0" w:line="240" w:lineRule="auto"/>
      </w:pPr>
      <w:r>
        <w:tab/>
      </w:r>
      <w:r>
        <w:tab/>
      </w:r>
      <w:r>
        <w:tab/>
        <w:t xml:space="preserve">  Chef de projet Web</w:t>
      </w:r>
      <w:r w:rsidR="00A724F0">
        <w:t xml:space="preserve">  5%</w:t>
      </w:r>
    </w:p>
    <w:p w:rsidR="00D5431C" w:rsidRDefault="00D5431C" w:rsidP="005C2F56">
      <w:pPr>
        <w:spacing w:after="0" w:line="240" w:lineRule="auto"/>
      </w:pPr>
      <w:r>
        <w:tab/>
      </w:r>
      <w:r>
        <w:tab/>
      </w:r>
      <w:r>
        <w:tab/>
        <w:t xml:space="preserve">  Designer / Graphiste / Ergonome</w:t>
      </w:r>
      <w:r w:rsidR="00A724F0">
        <w:t xml:space="preserve">  10%</w:t>
      </w:r>
    </w:p>
    <w:p w:rsidR="00D5431C" w:rsidRDefault="00D5431C" w:rsidP="005C2F56">
      <w:pPr>
        <w:spacing w:after="0" w:line="240" w:lineRule="auto"/>
      </w:pPr>
      <w:r>
        <w:tab/>
      </w:r>
      <w:r>
        <w:tab/>
      </w:r>
      <w:r>
        <w:tab/>
        <w:t xml:space="preserve">  Concepteur en média interactif</w:t>
      </w:r>
      <w:r w:rsidR="00A724F0">
        <w:t xml:space="preserve">  5%</w:t>
      </w:r>
    </w:p>
    <w:p w:rsidR="00D5431C" w:rsidRDefault="00D5431C" w:rsidP="005C2F56">
      <w:pPr>
        <w:spacing w:after="0" w:line="240" w:lineRule="auto"/>
      </w:pPr>
      <w:r>
        <w:tab/>
      </w:r>
      <w:r>
        <w:tab/>
      </w:r>
      <w:r>
        <w:tab/>
        <w:t xml:space="preserve">  Intégrateur web</w:t>
      </w:r>
      <w:r w:rsidR="00A724F0">
        <w:t xml:space="preserve">  5%</w:t>
      </w:r>
    </w:p>
    <w:p w:rsidR="00D5431C" w:rsidRPr="00BE57D3" w:rsidRDefault="00D5431C" w:rsidP="005C2F56">
      <w:pPr>
        <w:spacing w:after="0" w:line="240" w:lineRule="auto"/>
      </w:pPr>
      <w:r>
        <w:tab/>
      </w:r>
      <w:r>
        <w:tab/>
      </w:r>
      <w:r>
        <w:tab/>
      </w:r>
      <w:r w:rsidRPr="00BE57D3">
        <w:t xml:space="preserve">  Développeur Web (Back-end, front-end)</w:t>
      </w:r>
      <w:r w:rsidR="00A724F0" w:rsidRPr="00BE57D3">
        <w:t xml:space="preserve">  30%</w:t>
      </w:r>
    </w:p>
    <w:p w:rsidR="00D5431C" w:rsidRPr="00D5431C" w:rsidRDefault="00D5431C" w:rsidP="005C2F56">
      <w:pPr>
        <w:spacing w:after="0" w:line="240" w:lineRule="auto"/>
      </w:pPr>
      <w:r w:rsidRPr="00BE57D3">
        <w:tab/>
      </w:r>
      <w:r w:rsidRPr="00BE57D3">
        <w:tab/>
      </w:r>
      <w:r w:rsidRPr="00BE57D3">
        <w:tab/>
        <w:t xml:space="preserve">  </w:t>
      </w:r>
      <w:r w:rsidRPr="00D5431C">
        <w:t>Administrateur Web</w:t>
      </w:r>
      <w:r w:rsidR="00A724F0">
        <w:t xml:space="preserve">  10%</w:t>
      </w:r>
    </w:p>
    <w:p w:rsidR="00D5431C" w:rsidRPr="00D5431C" w:rsidRDefault="00D5431C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Webmestre</w:t>
      </w:r>
      <w:r w:rsidR="00A724F0">
        <w:t xml:space="preserve">  5%</w:t>
      </w:r>
    </w:p>
    <w:p w:rsidR="00D5431C" w:rsidRPr="00D5431C" w:rsidRDefault="00D5431C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Rédacteur Web</w:t>
      </w:r>
      <w:r w:rsidR="00A724F0">
        <w:t xml:space="preserve">  0%</w:t>
      </w:r>
    </w:p>
    <w:p w:rsidR="00D5431C" w:rsidRPr="00D5431C" w:rsidRDefault="00D5431C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Testeur</w:t>
      </w:r>
      <w:r w:rsidR="00A724F0">
        <w:t xml:space="preserve">  10%</w:t>
      </w:r>
    </w:p>
    <w:p w:rsidR="00D5431C" w:rsidRPr="00D5431C" w:rsidRDefault="00D5431C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>
        <w:t xml:space="preserve">  </w:t>
      </w:r>
      <w:r w:rsidRPr="00D5431C">
        <w:t>Respon</w:t>
      </w:r>
      <w:r>
        <w:t>s</w:t>
      </w:r>
      <w:r w:rsidRPr="00D5431C">
        <w:t>able /spécialiste marketing Web</w:t>
      </w:r>
      <w:r w:rsidR="00A724F0">
        <w:t xml:space="preserve">   10%</w:t>
      </w:r>
    </w:p>
    <w:p w:rsidR="00D5431C" w:rsidRPr="00D5431C" w:rsidRDefault="00D5431C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 w:rsidR="0091345F">
        <w:t xml:space="preserve">  </w:t>
      </w:r>
      <w:r w:rsidRPr="00D5431C">
        <w:t>Directeur / responsable des communications Web</w:t>
      </w:r>
      <w:r w:rsidR="00A724F0">
        <w:t xml:space="preserve">  5%</w:t>
      </w:r>
    </w:p>
    <w:p w:rsidR="00D5431C" w:rsidRDefault="00D5431C" w:rsidP="005C2F56">
      <w:pPr>
        <w:spacing w:after="0" w:line="240" w:lineRule="auto"/>
      </w:pPr>
      <w:r w:rsidRPr="00D5431C">
        <w:tab/>
      </w:r>
      <w:r w:rsidRPr="00D5431C">
        <w:tab/>
      </w:r>
      <w:r w:rsidRPr="00D5431C">
        <w:tab/>
      </w:r>
      <w:r w:rsidR="0091345F">
        <w:t xml:space="preserve">  </w:t>
      </w:r>
      <w:r w:rsidRPr="00D5431C">
        <w:t>Directeur / responsable de la commercialisation Web</w:t>
      </w:r>
      <w:r w:rsidR="00A724F0">
        <w:t xml:space="preserve">  5%</w:t>
      </w: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91345F" w:rsidRDefault="0091345F" w:rsidP="005C2F56">
      <w:pPr>
        <w:spacing w:after="0" w:line="240" w:lineRule="auto"/>
      </w:pPr>
    </w:p>
    <w:p w:rsidR="0091345F" w:rsidRDefault="0091345F" w:rsidP="005C2F56">
      <w:pPr>
        <w:spacing w:after="0" w:line="240" w:lineRule="auto"/>
      </w:pPr>
    </w:p>
    <w:p w:rsidR="00DB2AE3" w:rsidRDefault="003958C0" w:rsidP="005C2F56">
      <w:pPr>
        <w:spacing w:after="0" w:line="240" w:lineRule="auto"/>
        <w:rPr>
          <w:b/>
          <w:color w:val="FABF8F" w:themeColor="accent6" w:themeTint="99"/>
        </w:rPr>
      </w:pPr>
      <w:r w:rsidRPr="003958C0">
        <w:rPr>
          <w:b/>
          <w:color w:val="FABF8F" w:themeColor="accent6" w:themeTint="99"/>
        </w:rPr>
        <w:t xml:space="preserve">5/ </w:t>
      </w:r>
      <w:r w:rsidR="0091345F" w:rsidRPr="003958C0">
        <w:rPr>
          <w:b/>
          <w:color w:val="FABF8F" w:themeColor="accent6" w:themeTint="99"/>
        </w:rPr>
        <w:t>ESTIMATION DE LA DURÉE DES TRAVAUX ET TABLEAU DE BORD</w:t>
      </w:r>
    </w:p>
    <w:p w:rsidR="003958C0" w:rsidRDefault="003958C0" w:rsidP="005C2F56">
      <w:pPr>
        <w:spacing w:after="0" w:line="240" w:lineRule="auto"/>
        <w:rPr>
          <w:b/>
          <w:color w:val="FABF8F" w:themeColor="accent6" w:themeTint="99"/>
        </w:rPr>
      </w:pPr>
    </w:p>
    <w:p w:rsidR="003958C0" w:rsidRDefault="003958C0" w:rsidP="005C2F56">
      <w:pPr>
        <w:spacing w:after="0" w:line="240" w:lineRule="auto"/>
        <w:rPr>
          <w:b/>
          <w:color w:val="FABF8F" w:themeColor="accent6" w:themeTint="99"/>
        </w:rPr>
      </w:pPr>
    </w:p>
    <w:p w:rsidR="003958C0" w:rsidRPr="003958C0" w:rsidRDefault="003958C0" w:rsidP="005C2F56">
      <w:pPr>
        <w:spacing w:after="0" w:line="240" w:lineRule="auto"/>
        <w:rPr>
          <w:b/>
          <w:color w:val="FABF8F" w:themeColor="accent6" w:themeTint="99"/>
        </w:rPr>
      </w:pPr>
    </w:p>
    <w:tbl>
      <w:tblPr>
        <w:tblStyle w:val="Listemoyenne1-Accent5"/>
        <w:tblW w:w="5390" w:type="pct"/>
        <w:tblLook w:val="04A0"/>
      </w:tblPr>
      <w:tblGrid>
        <w:gridCol w:w="2115"/>
        <w:gridCol w:w="1698"/>
        <w:gridCol w:w="1434"/>
        <w:gridCol w:w="1478"/>
        <w:gridCol w:w="1478"/>
        <w:gridCol w:w="1344"/>
      </w:tblGrid>
      <w:tr w:rsidR="00DC191D" w:rsidTr="00C914E6">
        <w:trPr>
          <w:cnfStyle w:val="100000000000"/>
          <w:trHeight w:val="340"/>
        </w:trPr>
        <w:tc>
          <w:tcPr>
            <w:cnfStyle w:val="001000000000"/>
            <w:tcW w:w="1108" w:type="pct"/>
            <w:noWrap/>
          </w:tcPr>
          <w:p w:rsidR="00DB2AE3" w:rsidRDefault="00C914E6" w:rsidP="005C2F5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TACHE</w:t>
            </w:r>
          </w:p>
        </w:tc>
        <w:tc>
          <w:tcPr>
            <w:tcW w:w="889" w:type="pct"/>
          </w:tcPr>
          <w:p w:rsidR="00DB2AE3" w:rsidRDefault="00C914E6" w:rsidP="005C2F56">
            <w:pPr>
              <w:jc w:val="center"/>
              <w:cnfStyle w:val="10000000000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DESCRIPTION</w:t>
            </w:r>
          </w:p>
        </w:tc>
        <w:tc>
          <w:tcPr>
            <w:tcW w:w="751" w:type="pct"/>
          </w:tcPr>
          <w:p w:rsidR="00DB2AE3" w:rsidRDefault="00C914E6" w:rsidP="005C2F56">
            <w:pPr>
              <w:jc w:val="center"/>
              <w:cnfStyle w:val="10000000000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STATUT</w:t>
            </w:r>
          </w:p>
        </w:tc>
        <w:tc>
          <w:tcPr>
            <w:tcW w:w="774" w:type="pct"/>
          </w:tcPr>
          <w:p w:rsidR="00DB2AE3" w:rsidRDefault="00C914E6" w:rsidP="005C2F56">
            <w:pPr>
              <w:jc w:val="center"/>
              <w:cnfStyle w:val="10000000000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PRIORITÉ</w:t>
            </w:r>
          </w:p>
        </w:tc>
        <w:tc>
          <w:tcPr>
            <w:tcW w:w="774" w:type="pct"/>
          </w:tcPr>
          <w:p w:rsidR="00DB2AE3" w:rsidRDefault="00C914E6" w:rsidP="005C2F56">
            <w:pPr>
              <w:jc w:val="center"/>
              <w:cnfStyle w:val="10000000000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PRÉVU</w:t>
            </w:r>
          </w:p>
        </w:tc>
        <w:tc>
          <w:tcPr>
            <w:tcW w:w="704" w:type="pct"/>
          </w:tcPr>
          <w:p w:rsidR="00DB2AE3" w:rsidRDefault="00C914E6" w:rsidP="005C2F56">
            <w:pPr>
              <w:jc w:val="center"/>
              <w:cnfStyle w:val="10000000000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EXÉCUTANT</w:t>
            </w:r>
          </w:p>
        </w:tc>
      </w:tr>
      <w:tr w:rsidR="00873419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DB2AE3" w:rsidRDefault="00DB2AE3" w:rsidP="005C2F56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Briefing</w:t>
            </w:r>
          </w:p>
        </w:tc>
        <w:tc>
          <w:tcPr>
            <w:tcW w:w="889" w:type="pct"/>
          </w:tcPr>
          <w:p w:rsidR="00DB2AE3" w:rsidRDefault="00DB2AE3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Réunion préparatoire</w:t>
            </w:r>
          </w:p>
        </w:tc>
        <w:tc>
          <w:tcPr>
            <w:tcW w:w="751" w:type="pct"/>
          </w:tcPr>
          <w:p w:rsidR="00DB2AE3" w:rsidRDefault="003958C0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OK</w:t>
            </w:r>
          </w:p>
        </w:tc>
        <w:tc>
          <w:tcPr>
            <w:tcW w:w="774" w:type="pct"/>
          </w:tcPr>
          <w:p w:rsidR="00DB2AE3" w:rsidRDefault="00DB2AE3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Urgent</w:t>
            </w:r>
          </w:p>
        </w:tc>
        <w:tc>
          <w:tcPr>
            <w:tcW w:w="774" w:type="pct"/>
          </w:tcPr>
          <w:p w:rsidR="00DB2AE3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Jour 2</w:t>
            </w:r>
          </w:p>
        </w:tc>
        <w:tc>
          <w:tcPr>
            <w:tcW w:w="704" w:type="pct"/>
          </w:tcPr>
          <w:p w:rsidR="00DB2AE3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proofErr w:type="spellStart"/>
            <w:r>
              <w:rPr>
                <w:rFonts w:eastAsiaTheme="minorEastAsia"/>
                <w:color w:val="auto"/>
              </w:rPr>
              <w:t>Ch</w:t>
            </w:r>
            <w:proofErr w:type="spellEnd"/>
            <w:r>
              <w:rPr>
                <w:rFonts w:eastAsiaTheme="minorEastAsia"/>
                <w:color w:val="auto"/>
              </w:rPr>
              <w:t xml:space="preserve"> - Th</w:t>
            </w:r>
          </w:p>
        </w:tc>
      </w:tr>
      <w:tr w:rsidR="00C914E6" w:rsidTr="00C914E6">
        <w:trPr>
          <w:trHeight w:val="495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Cahier des charges</w:t>
            </w: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Fonctionnalités du site</w:t>
            </w:r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OK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Urgent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Jour 2</w:t>
            </w: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proofErr w:type="spellStart"/>
            <w:r>
              <w:rPr>
                <w:rFonts w:eastAsiaTheme="minorEastAsia"/>
                <w:color w:val="auto"/>
              </w:rPr>
              <w:t>Ch</w:t>
            </w:r>
            <w:proofErr w:type="spellEnd"/>
            <w:r>
              <w:rPr>
                <w:rFonts w:eastAsiaTheme="minorEastAsia"/>
                <w:color w:val="auto"/>
              </w:rPr>
              <w:t xml:space="preserve"> - Th</w:t>
            </w:r>
          </w:p>
        </w:tc>
      </w:tr>
      <w:tr w:rsidR="00873419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Structure du site</w:t>
            </w: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Fonctionnement du site</w:t>
            </w:r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OK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Urgent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Jour2</w:t>
            </w: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proofErr w:type="spellStart"/>
            <w:r>
              <w:rPr>
                <w:rFonts w:eastAsiaTheme="minorEastAsia"/>
                <w:color w:val="auto"/>
              </w:rPr>
              <w:t>Ch</w:t>
            </w:r>
            <w:proofErr w:type="spellEnd"/>
            <w:r>
              <w:rPr>
                <w:rFonts w:eastAsiaTheme="minorEastAsia"/>
                <w:color w:val="auto"/>
              </w:rPr>
              <w:t xml:space="preserve"> -Th</w:t>
            </w:r>
          </w:p>
        </w:tc>
      </w:tr>
      <w:tr w:rsidR="00C914E6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Charte graphique</w:t>
            </w: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Choix couleurs logo</w:t>
            </w:r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OK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Urgent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Jour 2</w:t>
            </w: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  <w:color w:val="auto"/>
              </w:rPr>
            </w:pPr>
            <w:proofErr w:type="spellStart"/>
            <w:r>
              <w:rPr>
                <w:rFonts w:eastAsiaTheme="minorEastAsia"/>
                <w:color w:val="auto"/>
              </w:rPr>
              <w:t>Ch</w:t>
            </w:r>
            <w:proofErr w:type="spellEnd"/>
            <w:r>
              <w:rPr>
                <w:rFonts w:eastAsiaTheme="minorEastAsia"/>
                <w:color w:val="auto"/>
              </w:rPr>
              <w:t xml:space="preserve"> -Th</w:t>
            </w:r>
          </w:p>
        </w:tc>
      </w:tr>
      <w:tr w:rsidR="00873419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Développer ossature</w:t>
            </w:r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Fonder les bases en PHP</w:t>
            </w:r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En cours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</w:p>
        </w:tc>
        <w:tc>
          <w:tcPr>
            <w:tcW w:w="774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Jour3</w:t>
            </w:r>
          </w:p>
        </w:tc>
        <w:tc>
          <w:tcPr>
            <w:tcW w:w="704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  <w:color w:val="auto"/>
              </w:rPr>
            </w:pPr>
            <w:proofErr w:type="spellStart"/>
            <w:r>
              <w:rPr>
                <w:rFonts w:eastAsiaTheme="minorEastAsia"/>
                <w:color w:val="auto"/>
              </w:rPr>
              <w:t>Ch</w:t>
            </w:r>
            <w:proofErr w:type="spellEnd"/>
            <w:r>
              <w:rPr>
                <w:rFonts w:eastAsiaTheme="minorEastAsia"/>
                <w:color w:val="auto"/>
              </w:rPr>
              <w:t xml:space="preserve"> -Th</w:t>
            </w:r>
          </w:p>
        </w:tc>
      </w:tr>
      <w:tr w:rsidR="00C914E6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Base de données</w:t>
            </w:r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Relier la base de données</w:t>
            </w:r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En cours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4</w:t>
            </w:r>
          </w:p>
        </w:tc>
        <w:tc>
          <w:tcPr>
            <w:tcW w:w="704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 Th</w:t>
            </w:r>
          </w:p>
        </w:tc>
      </w:tr>
      <w:tr w:rsidR="00C914E6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Admin</w:t>
            </w:r>
            <w:proofErr w:type="spellEnd"/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Relier la partie </w:t>
            </w:r>
            <w:proofErr w:type="spellStart"/>
            <w:r>
              <w:rPr>
                <w:rFonts w:eastAsiaTheme="minorEastAsia"/>
              </w:rPr>
              <w:t>admin</w:t>
            </w:r>
            <w:proofErr w:type="spellEnd"/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En cours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4</w:t>
            </w:r>
          </w:p>
        </w:tc>
        <w:tc>
          <w:tcPr>
            <w:tcW w:w="704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-Th</w:t>
            </w:r>
          </w:p>
        </w:tc>
      </w:tr>
      <w:tr w:rsidR="00873419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Codage</w:t>
            </w:r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HTML et </w:t>
            </w:r>
            <w:proofErr w:type="spellStart"/>
            <w:r>
              <w:rPr>
                <w:rFonts w:eastAsiaTheme="minorEastAsia"/>
              </w:rPr>
              <w:t>PhP</w:t>
            </w:r>
            <w:proofErr w:type="spellEnd"/>
          </w:p>
        </w:tc>
        <w:tc>
          <w:tcPr>
            <w:tcW w:w="751" w:type="pct"/>
          </w:tcPr>
          <w:p w:rsidR="00873419" w:rsidRDefault="003958C0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En cours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5</w:t>
            </w:r>
          </w:p>
        </w:tc>
        <w:tc>
          <w:tcPr>
            <w:tcW w:w="704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-Th</w:t>
            </w:r>
          </w:p>
        </w:tc>
      </w:tr>
      <w:tr w:rsidR="00C914E6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Codage</w:t>
            </w:r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CSS</w:t>
            </w:r>
          </w:p>
        </w:tc>
        <w:tc>
          <w:tcPr>
            <w:tcW w:w="751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A venir</w:t>
            </w: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6</w:t>
            </w:r>
          </w:p>
        </w:tc>
        <w:tc>
          <w:tcPr>
            <w:tcW w:w="704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-Th</w:t>
            </w:r>
          </w:p>
        </w:tc>
      </w:tr>
      <w:tr w:rsidR="00873419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Mise en ligne</w:t>
            </w:r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Mise en place de l'hébergement</w:t>
            </w: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7</w:t>
            </w:r>
          </w:p>
        </w:tc>
        <w:tc>
          <w:tcPr>
            <w:tcW w:w="704" w:type="pct"/>
          </w:tcPr>
          <w:p w:rsidR="00873419" w:rsidRDefault="00DC191D" w:rsidP="005C2F56">
            <w:pPr>
              <w:jc w:val="center"/>
              <w:cnfStyle w:val="0000000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 Th</w:t>
            </w:r>
          </w:p>
        </w:tc>
      </w:tr>
      <w:tr w:rsidR="00C914E6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DC191D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Insérer le contenu</w:t>
            </w:r>
          </w:p>
        </w:tc>
        <w:tc>
          <w:tcPr>
            <w:tcW w:w="889" w:type="pct"/>
          </w:tcPr>
          <w:p w:rsidR="00873419" w:rsidRDefault="00DC191D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Remplir la base de données</w:t>
            </w: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C914E6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7</w:t>
            </w:r>
          </w:p>
        </w:tc>
        <w:tc>
          <w:tcPr>
            <w:tcW w:w="704" w:type="pct"/>
          </w:tcPr>
          <w:p w:rsidR="00873419" w:rsidRDefault="00C914E6" w:rsidP="005C2F56">
            <w:pPr>
              <w:jc w:val="center"/>
              <w:cnfStyle w:val="0000001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 Th</w:t>
            </w:r>
          </w:p>
        </w:tc>
      </w:tr>
      <w:tr w:rsidR="00873419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C914E6" w:rsidRDefault="00C914E6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Ergonomie</w:t>
            </w:r>
          </w:p>
        </w:tc>
        <w:tc>
          <w:tcPr>
            <w:tcW w:w="889" w:type="pct"/>
          </w:tcPr>
          <w:p w:rsidR="00873419" w:rsidRDefault="00C914E6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Optimiser les images, le texte</w:t>
            </w: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C914E6" w:rsidP="005C2F56">
            <w:pPr>
              <w:jc w:val="center"/>
              <w:cnfStyle w:val="0000000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8</w:t>
            </w:r>
          </w:p>
        </w:tc>
        <w:tc>
          <w:tcPr>
            <w:tcW w:w="704" w:type="pct"/>
          </w:tcPr>
          <w:p w:rsidR="00873419" w:rsidRDefault="00C914E6" w:rsidP="005C2F56">
            <w:pPr>
              <w:jc w:val="center"/>
              <w:cnfStyle w:val="0000000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 Th</w:t>
            </w:r>
          </w:p>
        </w:tc>
      </w:tr>
      <w:tr w:rsidR="00C914E6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C914E6" w:rsidP="005C2F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Finaliser</w:t>
            </w:r>
          </w:p>
        </w:tc>
        <w:tc>
          <w:tcPr>
            <w:tcW w:w="889" w:type="pct"/>
          </w:tcPr>
          <w:p w:rsidR="00873419" w:rsidRDefault="00C914E6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Derniers réglages</w:t>
            </w: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C914E6" w:rsidP="005C2F56">
            <w:pPr>
              <w:jc w:val="center"/>
              <w:cnfStyle w:val="000000100000"/>
              <w:rPr>
                <w:rFonts w:eastAsiaTheme="minorEastAsia"/>
              </w:rPr>
            </w:pPr>
            <w:r>
              <w:rPr>
                <w:rFonts w:eastAsiaTheme="minorEastAsia"/>
              </w:rPr>
              <w:t>Jour 9</w:t>
            </w:r>
          </w:p>
        </w:tc>
        <w:tc>
          <w:tcPr>
            <w:tcW w:w="704" w:type="pct"/>
          </w:tcPr>
          <w:p w:rsidR="00873419" w:rsidRDefault="00C914E6" w:rsidP="005C2F56">
            <w:pPr>
              <w:jc w:val="center"/>
              <w:cnfStyle w:val="000000100000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Ch</w:t>
            </w:r>
            <w:proofErr w:type="spellEnd"/>
            <w:r>
              <w:rPr>
                <w:rFonts w:eastAsiaTheme="minorEastAsia"/>
              </w:rPr>
              <w:t xml:space="preserve"> - TH</w:t>
            </w:r>
          </w:p>
        </w:tc>
      </w:tr>
      <w:tr w:rsidR="00873419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</w:rPr>
            </w:pP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</w:tr>
      <w:tr w:rsidR="00C914E6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</w:rPr>
            </w:pP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</w:tr>
      <w:tr w:rsidR="00873419" w:rsidTr="00C914E6">
        <w:trPr>
          <w:trHeight w:val="340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</w:rPr>
            </w:pP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000000"/>
              <w:rPr>
                <w:rFonts w:eastAsiaTheme="minorEastAsia"/>
              </w:rPr>
            </w:pPr>
          </w:p>
        </w:tc>
      </w:tr>
      <w:tr w:rsidR="00C914E6" w:rsidTr="00C914E6">
        <w:trPr>
          <w:cnfStyle w:val="000000100000"/>
          <w:trHeight w:val="340"/>
        </w:trPr>
        <w:tc>
          <w:tcPr>
            <w:cnfStyle w:val="001000000000"/>
            <w:tcW w:w="1108" w:type="pct"/>
            <w:noWrap/>
          </w:tcPr>
          <w:p w:rsidR="00873419" w:rsidRDefault="00873419" w:rsidP="005C2F56">
            <w:pPr>
              <w:rPr>
                <w:rFonts w:eastAsiaTheme="minorEastAsia"/>
              </w:rPr>
            </w:pPr>
          </w:p>
        </w:tc>
        <w:tc>
          <w:tcPr>
            <w:tcW w:w="889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51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7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  <w:tc>
          <w:tcPr>
            <w:tcW w:w="704" w:type="pct"/>
          </w:tcPr>
          <w:p w:rsidR="00873419" w:rsidRDefault="00873419" w:rsidP="005C2F56">
            <w:pPr>
              <w:jc w:val="center"/>
              <w:cnfStyle w:val="000000100000"/>
              <w:rPr>
                <w:rFonts w:eastAsiaTheme="minorEastAsia"/>
              </w:rPr>
            </w:pPr>
          </w:p>
        </w:tc>
      </w:tr>
    </w:tbl>
    <w:p w:rsidR="0091345F" w:rsidRDefault="0091345F" w:rsidP="005C2F56">
      <w:pPr>
        <w:spacing w:after="0" w:line="240" w:lineRule="auto"/>
      </w:pPr>
    </w:p>
    <w:p w:rsidR="00DB2AE3" w:rsidRDefault="00DB2AE3" w:rsidP="005C2F56">
      <w:pPr>
        <w:spacing w:after="0" w:line="240" w:lineRule="auto"/>
      </w:pPr>
    </w:p>
    <w:p w:rsidR="00DB2AE3" w:rsidRDefault="00DB2AE3" w:rsidP="005C2F56">
      <w:pPr>
        <w:spacing w:after="0" w:line="240" w:lineRule="auto"/>
      </w:pPr>
    </w:p>
    <w:p w:rsidR="00DB2AE3" w:rsidRDefault="00DB2AE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  <w:jc w:val="center"/>
      </w:pPr>
    </w:p>
    <w:p w:rsidR="00BE57D3" w:rsidRPr="003958C0" w:rsidRDefault="003958C0" w:rsidP="003958C0">
      <w:pPr>
        <w:spacing w:after="0" w:line="240" w:lineRule="auto"/>
        <w:rPr>
          <w:b/>
          <w:color w:val="FABF8F" w:themeColor="accent6" w:themeTint="99"/>
        </w:rPr>
      </w:pPr>
      <w:r>
        <w:rPr>
          <w:b/>
          <w:color w:val="FABF8F" w:themeColor="accent6" w:themeTint="99"/>
        </w:rPr>
        <w:lastRenderedPageBreak/>
        <w:t xml:space="preserve">6/ </w:t>
      </w:r>
      <w:r w:rsidR="005C2F56" w:rsidRPr="003958C0">
        <w:rPr>
          <w:b/>
          <w:color w:val="FABF8F" w:themeColor="accent6" w:themeTint="99"/>
        </w:rPr>
        <w:t xml:space="preserve">CHARTE ET </w:t>
      </w:r>
      <w:r w:rsidR="00BE57D3" w:rsidRPr="003958C0">
        <w:rPr>
          <w:b/>
          <w:color w:val="FABF8F" w:themeColor="accent6" w:themeTint="99"/>
        </w:rPr>
        <w:t>MAQUETTES DU SITE</w:t>
      </w:r>
    </w:p>
    <w:p w:rsidR="00BE57D3" w:rsidRPr="003958C0" w:rsidRDefault="00BE57D3" w:rsidP="005C2F56">
      <w:pPr>
        <w:spacing w:after="0" w:line="240" w:lineRule="auto"/>
        <w:rPr>
          <w:b/>
          <w:color w:val="FABF8F" w:themeColor="accent6" w:themeTint="99"/>
        </w:rPr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BE57D3" w:rsidRPr="005C2F56" w:rsidRDefault="005C2F56" w:rsidP="005C2F56">
      <w:pPr>
        <w:spacing w:after="0" w:line="240" w:lineRule="auto"/>
        <w:rPr>
          <w:b/>
        </w:rPr>
      </w:pPr>
      <w:r w:rsidRPr="005C2F56">
        <w:rPr>
          <w:b/>
        </w:rPr>
        <w:t>Couleurs :</w:t>
      </w: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  <w:r>
        <w:t>menu</w:t>
      </w:r>
    </w:p>
    <w:p w:rsidR="005C2F56" w:rsidRDefault="005C2F56" w:rsidP="005C2F56">
      <w:pPr>
        <w:spacing w:after="0" w:line="240" w:lineRule="auto"/>
      </w:pPr>
      <w:r>
        <w:t xml:space="preserve">Gris clair  </w:t>
      </w:r>
      <w:r>
        <w:tab/>
        <w:t>: #c4bdb7</w:t>
      </w: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  <w:r>
        <w:t xml:space="preserve">lignes + </w:t>
      </w:r>
      <w:proofErr w:type="spellStart"/>
      <w:r>
        <w:t>hover</w:t>
      </w:r>
      <w:proofErr w:type="spellEnd"/>
    </w:p>
    <w:p w:rsidR="005C2F56" w:rsidRDefault="005C2F56" w:rsidP="005C2F56">
      <w:pPr>
        <w:spacing w:after="0" w:line="240" w:lineRule="auto"/>
      </w:pPr>
      <w:r>
        <w:t xml:space="preserve">bleu </w:t>
      </w:r>
      <w:proofErr w:type="spellStart"/>
      <w:r>
        <w:t>clai</w:t>
      </w:r>
      <w:proofErr w:type="spellEnd"/>
      <w:r>
        <w:t xml:space="preserve"> </w:t>
      </w:r>
      <w:r>
        <w:tab/>
        <w:t>: #8bd3e0</w:t>
      </w: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  <w:r>
        <w:t>nom produit</w:t>
      </w:r>
    </w:p>
    <w:p w:rsidR="005C2F56" w:rsidRDefault="005C2F56" w:rsidP="005C2F56">
      <w:pPr>
        <w:spacing w:after="0" w:line="240" w:lineRule="auto"/>
      </w:pPr>
      <w:r>
        <w:t>bleu gris foncé</w:t>
      </w:r>
      <w:r w:rsidR="003958C0">
        <w:tab/>
      </w:r>
      <w:r>
        <w:t xml:space="preserve"> : #41676e</w:t>
      </w: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  <w:r>
        <w:t>description produit</w:t>
      </w:r>
    </w:p>
    <w:p w:rsidR="005C2F56" w:rsidRDefault="003958C0" w:rsidP="005C2F56">
      <w:pPr>
        <w:spacing w:after="0" w:line="240" w:lineRule="auto"/>
      </w:pPr>
      <w:r>
        <w:t>gris foncé</w:t>
      </w:r>
      <w:r>
        <w:tab/>
        <w:t xml:space="preserve"> </w:t>
      </w:r>
      <w:r w:rsidR="005C2F56">
        <w:t>: #6e6960</w:t>
      </w: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  <w:rPr>
          <w:b/>
        </w:rPr>
      </w:pPr>
      <w:r w:rsidRPr="003958C0">
        <w:rPr>
          <w:b/>
        </w:rPr>
        <w:t xml:space="preserve">Fonts : </w:t>
      </w:r>
    </w:p>
    <w:p w:rsidR="003958C0" w:rsidRDefault="003958C0" w:rsidP="005C2F56">
      <w:pPr>
        <w:spacing w:after="0" w:line="240" w:lineRule="auto"/>
        <w:rPr>
          <w:b/>
        </w:rPr>
      </w:pPr>
    </w:p>
    <w:p w:rsidR="003958C0" w:rsidRDefault="003958C0" w:rsidP="005C2F56">
      <w:pPr>
        <w:spacing w:after="0" w:line="240" w:lineRule="auto"/>
      </w:pPr>
      <w:r>
        <w:t xml:space="preserve">Texte standard : </w:t>
      </w:r>
      <w:proofErr w:type="spellStart"/>
      <w:r>
        <w:t>Homizio</w:t>
      </w:r>
      <w:proofErr w:type="spellEnd"/>
    </w:p>
    <w:p w:rsidR="003958C0" w:rsidRPr="003958C0" w:rsidRDefault="003958C0" w:rsidP="005C2F56">
      <w:pPr>
        <w:spacing w:after="0" w:line="240" w:lineRule="auto"/>
      </w:pPr>
      <w:r>
        <w:t xml:space="preserve">Texte manuscrit : </w:t>
      </w:r>
      <w:proofErr w:type="spellStart"/>
      <w:r>
        <w:t>Lavanderia</w:t>
      </w:r>
      <w:proofErr w:type="spellEnd"/>
      <w:r>
        <w:t xml:space="preserve"> </w:t>
      </w:r>
    </w:p>
    <w:p w:rsidR="005C2F56" w:rsidRDefault="005C2F56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  <w:rPr>
          <w:b/>
        </w:rPr>
      </w:pPr>
      <w:r>
        <w:rPr>
          <w:b/>
        </w:rPr>
        <w:t>logo</w:t>
      </w:r>
      <w:r w:rsidRPr="005C2F56">
        <w:rPr>
          <w:b/>
        </w:rPr>
        <w:t xml:space="preserve"> :</w:t>
      </w:r>
    </w:p>
    <w:p w:rsidR="005C2F56" w:rsidRDefault="005C2F56" w:rsidP="005C2F56">
      <w:pPr>
        <w:spacing w:after="0" w:line="240" w:lineRule="auto"/>
        <w:rPr>
          <w:b/>
        </w:rPr>
      </w:pPr>
    </w:p>
    <w:p w:rsidR="005C2F56" w:rsidRDefault="005C2F56" w:rsidP="005C2F56">
      <w:pPr>
        <w:spacing w:after="0" w:line="240" w:lineRule="auto"/>
        <w:rPr>
          <w:b/>
        </w:rPr>
      </w:pPr>
      <w:r>
        <w:rPr>
          <w:b/>
          <w:noProof/>
          <w:lang w:eastAsia="fr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1494790</wp:posOffset>
            </wp:positionH>
            <wp:positionV relativeFrom="paragraph">
              <wp:posOffset>100330</wp:posOffset>
            </wp:positionV>
            <wp:extent cx="2442845" cy="2517775"/>
            <wp:effectExtent l="0" t="0" r="0" b="0"/>
            <wp:wrapNone/>
            <wp:docPr id="21" name="Image 18" descr="C:\final_integration\images\imagesweb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final_integration\images\imagesweb\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2F56" w:rsidRDefault="005C2F56" w:rsidP="005C2F56">
      <w:pPr>
        <w:spacing w:after="0" w:line="240" w:lineRule="auto"/>
        <w:rPr>
          <w:b/>
        </w:rPr>
      </w:pPr>
    </w:p>
    <w:p w:rsidR="005C2F56" w:rsidRPr="005C2F56" w:rsidRDefault="005C2F56" w:rsidP="005C2F56">
      <w:pPr>
        <w:spacing w:after="0" w:line="240" w:lineRule="auto"/>
        <w:rPr>
          <w:b/>
        </w:rPr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5C2F56" w:rsidRDefault="005C2F56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>
            <wp:extent cx="5489121" cy="4724400"/>
            <wp:effectExtent l="19050" t="0" r="0" b="0"/>
            <wp:docPr id="14" name="Image 7" descr="C:\final_integration\conception projet\maquettes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final_integration\conception projet\maquettes\index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1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>
            <wp:extent cx="5489122" cy="4724400"/>
            <wp:effectExtent l="19050" t="0" r="0" b="0"/>
            <wp:docPr id="15" name="Image 8" descr="C:\final_integration\conception projet\maquettes\produ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final_integration\conception projet\maquettes\produit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2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>
            <wp:extent cx="5489121" cy="4724400"/>
            <wp:effectExtent l="19050" t="0" r="0" b="0"/>
            <wp:docPr id="19" name="Image 6" descr="C:\final_integration\conception projet\maquettes\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final_integration\conception projet\maquettes\contac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1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3958C0" w:rsidRDefault="003958C0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>
            <wp:extent cx="5489121" cy="4724400"/>
            <wp:effectExtent l="19050" t="0" r="0" b="0"/>
            <wp:docPr id="20" name="Image 5" descr="C:\final_integration\conception projet\maquettes\aprop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final_integration\conception projet\maquettes\apropo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1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DB2AE3" w:rsidRDefault="00BE57D3" w:rsidP="005C2F56">
      <w:pPr>
        <w:tabs>
          <w:tab w:val="left" w:pos="6757"/>
        </w:tabs>
        <w:spacing w:after="0" w:line="240" w:lineRule="auto"/>
      </w:pPr>
      <w:r>
        <w:tab/>
      </w:r>
    </w:p>
    <w:p w:rsidR="00BE57D3" w:rsidRDefault="00BE57D3" w:rsidP="005C2F56">
      <w:pPr>
        <w:tabs>
          <w:tab w:val="left" w:pos="6757"/>
        </w:tabs>
        <w:spacing w:after="0" w:line="240" w:lineRule="auto"/>
      </w:pP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3958C0" w:rsidRDefault="003958C0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3958C0" w:rsidRDefault="003958C0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3958C0" w:rsidRDefault="003958C0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3958C0" w:rsidRDefault="003958C0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3958C0" w:rsidRDefault="003958C0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3958C0" w:rsidRDefault="003958C0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67350" cy="4702175"/>
            <wp:effectExtent l="19050" t="0" r="0" b="0"/>
            <wp:docPr id="9" name="Image 9" descr="C:\final_integration\conception projet\maquettes\repar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final_integration\conception projet\maquettes\reparation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70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BE57D3" w:rsidRDefault="00BE57D3" w:rsidP="005C2F56">
      <w:pPr>
        <w:tabs>
          <w:tab w:val="left" w:pos="6757"/>
        </w:tabs>
        <w:spacing w:after="0" w:line="240" w:lineRule="auto"/>
        <w:rPr>
          <w:noProof/>
          <w:lang w:eastAsia="fr-CA"/>
        </w:rPr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  <w:r>
        <w:rPr>
          <w:noProof/>
          <w:lang w:eastAsia="fr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-100693</wp:posOffset>
            </wp:positionH>
            <wp:positionV relativeFrom="paragraph">
              <wp:posOffset>-914399</wp:posOffset>
            </wp:positionV>
            <wp:extent cx="5489121" cy="4724400"/>
            <wp:effectExtent l="19050" t="0" r="0" b="0"/>
            <wp:wrapNone/>
            <wp:docPr id="18" name="Image 3" descr="C:\final_integration\conception projet\maquettes\adm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final_integration\conception projet\maquettes\admin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1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Default="00BE57D3" w:rsidP="005C2F56">
      <w:pPr>
        <w:spacing w:after="0" w:line="240" w:lineRule="auto"/>
      </w:pPr>
    </w:p>
    <w:p w:rsidR="00BE57D3" w:rsidRPr="00BE57D3" w:rsidRDefault="00BE57D3" w:rsidP="005C2F56">
      <w:pPr>
        <w:tabs>
          <w:tab w:val="left" w:pos="6757"/>
        </w:tabs>
        <w:spacing w:after="0" w:line="240" w:lineRule="auto"/>
      </w:pPr>
      <w:r>
        <w:rPr>
          <w:noProof/>
          <w:lang w:eastAsia="fr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1545681</wp:posOffset>
            </wp:positionV>
            <wp:extent cx="5489121" cy="5834742"/>
            <wp:effectExtent l="19050" t="0" r="0" b="0"/>
            <wp:wrapNone/>
            <wp:docPr id="12" name="Image 4" descr="C:\final_integration\conception projet\maquettes\adm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final_integration\conception projet\maquettes\admin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1" cy="5834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E57D3" w:rsidRPr="00BE57D3" w:rsidSect="006E0A4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2F07C7"/>
    <w:multiLevelType w:val="multilevel"/>
    <w:tmpl w:val="2BD8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"/>
  <w:proofState w:spelling="clean"/>
  <w:attachedTemplate r:id="rId1"/>
  <w:defaultTabStop w:val="708"/>
  <w:hyphenationZone w:val="425"/>
  <w:characterSpacingControl w:val="doNotCompress"/>
  <w:compat/>
  <w:rsids>
    <w:rsidRoot w:val="00BE57D3"/>
    <w:rsid w:val="0001723C"/>
    <w:rsid w:val="00127F57"/>
    <w:rsid w:val="0014650B"/>
    <w:rsid w:val="00182042"/>
    <w:rsid w:val="00187106"/>
    <w:rsid w:val="0020296B"/>
    <w:rsid w:val="00214A1B"/>
    <w:rsid w:val="003504C2"/>
    <w:rsid w:val="00350730"/>
    <w:rsid w:val="003958C0"/>
    <w:rsid w:val="00473070"/>
    <w:rsid w:val="004E78C2"/>
    <w:rsid w:val="004F48BC"/>
    <w:rsid w:val="00573F46"/>
    <w:rsid w:val="0058363C"/>
    <w:rsid w:val="005C2F56"/>
    <w:rsid w:val="006148F1"/>
    <w:rsid w:val="006500C7"/>
    <w:rsid w:val="006E0A49"/>
    <w:rsid w:val="006E6092"/>
    <w:rsid w:val="0072373F"/>
    <w:rsid w:val="007563E8"/>
    <w:rsid w:val="00784F01"/>
    <w:rsid w:val="00873419"/>
    <w:rsid w:val="008862B9"/>
    <w:rsid w:val="0091345F"/>
    <w:rsid w:val="009271E9"/>
    <w:rsid w:val="00A724F0"/>
    <w:rsid w:val="00B51B5C"/>
    <w:rsid w:val="00B9117E"/>
    <w:rsid w:val="00BE57D3"/>
    <w:rsid w:val="00BF7E62"/>
    <w:rsid w:val="00C821FF"/>
    <w:rsid w:val="00C914E6"/>
    <w:rsid w:val="00D03D6E"/>
    <w:rsid w:val="00D5431C"/>
    <w:rsid w:val="00DB2AE3"/>
    <w:rsid w:val="00DC191D"/>
    <w:rsid w:val="00DE373F"/>
    <w:rsid w:val="00E1150B"/>
    <w:rsid w:val="00E97BA4"/>
    <w:rsid w:val="00FB50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0A4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converted-space">
    <w:name w:val="apple-converted-space"/>
    <w:basedOn w:val="Policepardfaut"/>
    <w:rsid w:val="003504C2"/>
  </w:style>
  <w:style w:type="character" w:styleId="Accentuation">
    <w:name w:val="Emphasis"/>
    <w:basedOn w:val="Policepardfaut"/>
    <w:uiPriority w:val="20"/>
    <w:qFormat/>
    <w:rsid w:val="003504C2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3504C2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0296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moyenne2-Accent1">
    <w:name w:val="Medium List 2 Accent 1"/>
    <w:basedOn w:val="TableauNormal"/>
    <w:uiPriority w:val="66"/>
    <w:rsid w:val="00DB2A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fr-FR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1-Accent5">
    <w:name w:val="Medium List 1 Accent 5"/>
    <w:basedOn w:val="TableauNormal"/>
    <w:uiPriority w:val="65"/>
    <w:rsid w:val="00DB2A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BE5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57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2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1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00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91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59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final_integration\conception%20projet\cahier_des_charges_Thibaut_Chri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C48150-1E12-4550-A0C2-71B30E0F4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cahier_des_charges_Thibaut_Chris.dotx</Template>
  <TotalTime>41</TotalTime>
  <Pages>12</Pages>
  <Words>765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tverjus</dc:creator>
  <cp:lastModifiedBy>tverjus</cp:lastModifiedBy>
  <cp:revision>1</cp:revision>
  <dcterms:created xsi:type="dcterms:W3CDTF">2016-02-26T18:12:00Z</dcterms:created>
  <dcterms:modified xsi:type="dcterms:W3CDTF">2016-02-26T18:53:00Z</dcterms:modified>
</cp:coreProperties>
</file>